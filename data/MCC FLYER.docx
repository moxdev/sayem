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 for overall flyer layout"/>
      </w:tblPr>
      <w:tblGrid>
        <w:gridCol w:w="7200"/>
        <w:gridCol w:w="90"/>
        <w:gridCol w:w="3510"/>
      </w:tblGrid>
      <w:tr w:rsidR="00164D34" w:rsidTr="002D6EC4">
        <w:trPr>
          <w:trHeight w:hRule="exact" w:val="14400"/>
          <w:jc w:val="center"/>
        </w:trPr>
        <w:tc>
          <w:tcPr>
            <w:tcW w:w="7200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flyer body content"/>
            </w:tblPr>
            <w:tblGrid>
              <w:gridCol w:w="7200"/>
            </w:tblGrid>
            <w:tr w:rsidR="00164D34" w:rsidTr="006B01F9">
              <w:trPr>
                <w:cantSplit/>
                <w:trHeight w:hRule="exact" w:val="7290"/>
              </w:trPr>
              <w:tc>
                <w:tcPr>
                  <w:tcW w:w="7200" w:type="dxa"/>
                </w:tcPr>
                <w:p w:rsidR="00164D34" w:rsidRDefault="00EA21E8">
                  <w:r>
                    <w:rPr>
                      <w:noProof/>
                      <w:lang w:eastAsia="en-US"/>
                    </w:rPr>
                    <w:drawing>
                      <wp:inline distT="0" distB="0" distL="0" distR="0" wp14:anchorId="1312EFE7" wp14:editId="588A3C38">
                        <wp:extent cx="4572000" cy="4295775"/>
                        <wp:effectExtent l="0" t="0" r="0" b="9525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hoto.JPG"/>
                                <pic:cNvPicPr/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295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64D34">
              <w:trPr>
                <w:trHeight w:hRule="exact" w:val="5760"/>
              </w:trPr>
              <w:tc>
                <w:tcPr>
                  <w:tcW w:w="7200" w:type="dxa"/>
                </w:tcPr>
                <w:p w:rsidR="006B01F9" w:rsidRPr="003F0220" w:rsidRDefault="006B01F9" w:rsidP="006505B4">
                  <w:pPr>
                    <w:pStyle w:val="Subtitle"/>
                    <w:jc w:val="center"/>
                    <w:rPr>
                      <w:rFonts w:ascii="Copperplate Gothic Bold" w:hAnsi="Copperplate Gothic Bold"/>
                      <w:b/>
                      <w:color w:val="00B050"/>
                      <w:sz w:val="28"/>
                      <w:szCs w:val="28"/>
                    </w:rPr>
                  </w:pPr>
                  <w:r w:rsidRPr="003F0220">
                    <w:rPr>
                      <w:rFonts w:ascii="Copperplate Gothic Bold" w:hAnsi="Copperplate Gothic Bold"/>
                      <w:b/>
                      <w:color w:val="00B050"/>
                      <w:sz w:val="28"/>
                      <w:szCs w:val="28"/>
                    </w:rPr>
                    <w:t>Advanced Neuro &amp; Orthopedic Physical Therapy LLC</w:t>
                  </w:r>
                </w:p>
                <w:p w:rsidR="003F0220" w:rsidRPr="003F0220" w:rsidRDefault="003F0220" w:rsidP="006505B4">
                  <w:pPr>
                    <w:pStyle w:val="ContactInfo"/>
                    <w:rPr>
                      <w:b/>
                      <w:color w:val="7458AB" w:themeColor="accent5"/>
                      <w:sz w:val="28"/>
                      <w:szCs w:val="28"/>
                    </w:rPr>
                  </w:pPr>
                </w:p>
                <w:p w:rsidR="006B01F9" w:rsidRPr="003F0220" w:rsidRDefault="003F0220" w:rsidP="006505B4">
                  <w:pPr>
                    <w:pStyle w:val="ContactInfo"/>
                    <w:rPr>
                      <w:b/>
                      <w:color w:val="7458AB" w:themeColor="accent5"/>
                      <w:sz w:val="28"/>
                      <w:szCs w:val="28"/>
                    </w:rPr>
                  </w:pPr>
                  <w:sdt>
                    <w:sdtPr>
                      <w:rPr>
                        <w:b/>
                        <w:color w:val="7458AB" w:themeColor="accent5"/>
                        <w:sz w:val="28"/>
                        <w:szCs w:val="28"/>
                      </w:rPr>
                      <w:id w:val="857003158"/>
                      <w:placeholder>
                        <w:docPart w:val="03B230AD199E4BB2A42F3B314334363D"/>
                      </w:placeholder>
                      <w15:appearance w15:val="hidden"/>
                      <w:text w:multiLine="1"/>
                    </w:sdtPr>
                    <w:sdtEndPr/>
                    <w:sdtContent>
                      <w:r w:rsidR="006B01F9" w:rsidRPr="003F0220">
                        <w:rPr>
                          <w:b/>
                          <w:color w:val="7458AB" w:themeColor="accent5"/>
                          <w:sz w:val="28"/>
                          <w:szCs w:val="28"/>
                        </w:rPr>
                        <w:t xml:space="preserve">12800 </w:t>
                      </w:r>
                      <w:proofErr w:type="spellStart"/>
                      <w:r w:rsidR="006B01F9" w:rsidRPr="003F0220">
                        <w:rPr>
                          <w:b/>
                          <w:color w:val="7458AB" w:themeColor="accent5"/>
                          <w:sz w:val="28"/>
                          <w:szCs w:val="28"/>
                        </w:rPr>
                        <w:t>Middlebrrok</w:t>
                      </w:r>
                      <w:proofErr w:type="spellEnd"/>
                      <w:r w:rsidR="006B01F9" w:rsidRPr="003F0220">
                        <w:rPr>
                          <w:b/>
                          <w:color w:val="7458AB" w:themeColor="accent5"/>
                          <w:sz w:val="28"/>
                          <w:szCs w:val="28"/>
                        </w:rPr>
                        <w:t xml:space="preserve"> Road</w:t>
                      </w:r>
                      <w:r w:rsidR="006B01F9" w:rsidRPr="003F0220">
                        <w:rPr>
                          <w:b/>
                          <w:color w:val="7458AB" w:themeColor="accent5"/>
                          <w:sz w:val="28"/>
                          <w:szCs w:val="28"/>
                        </w:rPr>
                        <w:br/>
                        <w:t>Suite 420</w:t>
                      </w:r>
                      <w:r w:rsidR="006B01F9" w:rsidRPr="003F0220">
                        <w:rPr>
                          <w:b/>
                          <w:color w:val="7458AB" w:themeColor="accent5"/>
                          <w:sz w:val="28"/>
                          <w:szCs w:val="28"/>
                        </w:rPr>
                        <w:br/>
                        <w:t>Germantown MD 20874</w:t>
                      </w:r>
                    </w:sdtContent>
                  </w:sdt>
                </w:p>
                <w:p w:rsidR="006B01F9" w:rsidRPr="003F0220" w:rsidRDefault="006B01F9" w:rsidP="006505B4">
                  <w:pPr>
                    <w:pStyle w:val="Date"/>
                    <w:rPr>
                      <w:b/>
                      <w:color w:val="7458AB" w:themeColor="accent5"/>
                      <w:sz w:val="28"/>
                      <w:szCs w:val="28"/>
                    </w:rPr>
                  </w:pPr>
                  <w:r w:rsidRPr="003F0220">
                    <w:rPr>
                      <w:b/>
                      <w:color w:val="7458AB" w:themeColor="accent5"/>
                      <w:sz w:val="28"/>
                      <w:szCs w:val="28"/>
                    </w:rPr>
                    <w:t>240-731-3701</w:t>
                  </w:r>
                </w:p>
                <w:p w:rsidR="006B01F9" w:rsidRPr="006B01F9" w:rsidRDefault="003F0220" w:rsidP="006505B4">
                  <w:pPr>
                    <w:pStyle w:val="Date"/>
                    <w:rPr>
                      <w:b/>
                      <w:color w:val="7458AB" w:themeColor="accent5"/>
                    </w:rPr>
                  </w:pPr>
                  <w:hyperlink r:id="rId7" w:history="1">
                    <w:r w:rsidR="006B01F9" w:rsidRPr="006B01F9">
                      <w:rPr>
                        <w:b/>
                        <w:color w:val="7458AB" w:themeColor="accent5"/>
                      </w:rPr>
                      <w:t>Saziamoriom14@gmail.com</w:t>
                    </w:r>
                  </w:hyperlink>
                </w:p>
                <w:p w:rsidR="006B01F9" w:rsidRDefault="006B01F9" w:rsidP="006505B4">
                  <w:pPr>
                    <w:spacing w:after="0" w:line="240" w:lineRule="auto"/>
                    <w:jc w:val="center"/>
                    <w:rPr>
                      <w:b/>
                      <w:color w:val="7458AB" w:themeColor="accent5"/>
                    </w:rPr>
                  </w:pPr>
                  <w:r w:rsidRPr="006B01F9">
                    <w:rPr>
                      <w:b/>
                      <w:color w:val="7458AB" w:themeColor="accent5"/>
                    </w:rPr>
                    <w:t>Mon-Fri: 9AM to 4:30 PM</w:t>
                  </w:r>
                  <w:bookmarkStart w:id="0" w:name="_GoBack"/>
                  <w:bookmarkEnd w:id="0"/>
                </w:p>
                <w:p w:rsidR="008F7EB8" w:rsidRPr="006B01F9" w:rsidRDefault="008F7EB8" w:rsidP="006505B4">
                  <w:pPr>
                    <w:spacing w:after="0" w:line="240" w:lineRule="auto"/>
                    <w:jc w:val="center"/>
                    <w:rPr>
                      <w:b/>
                      <w:color w:val="7458AB" w:themeColor="accent5"/>
                    </w:rPr>
                  </w:pPr>
                </w:p>
                <w:p w:rsidR="006B01F9" w:rsidRDefault="006B01F9" w:rsidP="006505B4">
                  <w:pPr>
                    <w:spacing w:after="0" w:line="240" w:lineRule="auto"/>
                    <w:jc w:val="center"/>
                    <w:rPr>
                      <w:b/>
                      <w:color w:val="7458AB" w:themeColor="accent5"/>
                    </w:rPr>
                  </w:pPr>
                  <w:r w:rsidRPr="006B01F9">
                    <w:rPr>
                      <w:b/>
                      <w:color w:val="7458AB" w:themeColor="accent5"/>
                    </w:rPr>
                    <w:t>Early AM/Late PM &amp; Weekend Hours Available Upon Request!</w:t>
                  </w:r>
                </w:p>
                <w:p w:rsidR="00FC5335" w:rsidRPr="003F0220" w:rsidRDefault="00FC5335" w:rsidP="006505B4">
                  <w:pPr>
                    <w:pStyle w:val="Heading1"/>
                    <w:jc w:val="center"/>
                    <w:rPr>
                      <w:rFonts w:ascii="Copperplate Gothic Light" w:hAnsi="Copperplate Gothic Light"/>
                      <w:color w:val="71972B" w:themeColor="accent2" w:themeShade="BF"/>
                    </w:rPr>
                  </w:pPr>
                  <w:r w:rsidRPr="003F0220">
                    <w:rPr>
                      <w:rFonts w:ascii="Copperplate Gothic Light" w:hAnsi="Copperplate Gothic Light"/>
                      <w:color w:val="71972B" w:themeColor="accent2" w:themeShade="BF"/>
                    </w:rPr>
                    <w:t>We take Medicare and other major insurances</w:t>
                  </w:r>
                </w:p>
                <w:p w:rsidR="00164D34" w:rsidRPr="003F0220" w:rsidRDefault="00EA21E8" w:rsidP="006505B4">
                  <w:pPr>
                    <w:pStyle w:val="Heading1"/>
                    <w:jc w:val="center"/>
                    <w:rPr>
                      <w:rFonts w:ascii="Copperplate Gothic Light" w:hAnsi="Copperplate Gothic Light"/>
                      <w:color w:val="71972B" w:themeColor="accent2" w:themeShade="BF"/>
                    </w:rPr>
                  </w:pPr>
                  <w:r w:rsidRPr="003F0220">
                    <w:rPr>
                      <w:rFonts w:ascii="Copperplate Gothic Light" w:hAnsi="Copperplate Gothic Light"/>
                      <w:color w:val="71972B" w:themeColor="accent2" w:themeShade="BF"/>
                    </w:rPr>
                    <w:t xml:space="preserve">We </w:t>
                  </w:r>
                  <w:r w:rsidR="006B01F9" w:rsidRPr="003F0220">
                    <w:rPr>
                      <w:rFonts w:ascii="Copperplate Gothic Light" w:hAnsi="Copperplate Gothic Light"/>
                      <w:color w:val="71972B" w:themeColor="accent2" w:themeShade="BF"/>
                    </w:rPr>
                    <w:t xml:space="preserve">also </w:t>
                  </w:r>
                  <w:r w:rsidRPr="003F0220">
                    <w:rPr>
                      <w:rFonts w:ascii="Copperplate Gothic Light" w:hAnsi="Copperplate Gothic Light"/>
                      <w:color w:val="71972B" w:themeColor="accent2" w:themeShade="BF"/>
                    </w:rPr>
                    <w:t>speak Urdu, Hindi &amp; Bengali</w:t>
                  </w:r>
                </w:p>
                <w:p w:rsidR="00FC5335" w:rsidRPr="00FC5335" w:rsidRDefault="00FC5335" w:rsidP="00FC5335">
                  <w:r>
                    <w:t xml:space="preserve">                 </w:t>
                  </w:r>
                </w:p>
                <w:p w:rsidR="00EA21E8" w:rsidRDefault="00EA21E8" w:rsidP="00EA21E8">
                  <w:pPr>
                    <w:rPr>
                      <w:rFonts w:ascii="Bell MT" w:hAnsi="Bell MT"/>
                      <w:b/>
                      <w:color w:val="7458AB" w:themeColor="accent5"/>
                      <w:sz w:val="32"/>
                      <w:szCs w:val="32"/>
                    </w:rPr>
                  </w:pPr>
                  <w:r w:rsidRPr="00EA21E8">
                    <w:rPr>
                      <w:rFonts w:ascii="Bell MT" w:hAnsi="Bell MT"/>
                      <w:b/>
                      <w:color w:val="7458AB" w:themeColor="accent5"/>
                      <w:sz w:val="32"/>
                      <w:szCs w:val="32"/>
                    </w:rPr>
                    <w:t>We take Medicare and other major insurance</w:t>
                  </w:r>
                  <w:r w:rsidR="006B01F9">
                    <w:rPr>
                      <w:rFonts w:ascii="Bell MT" w:hAnsi="Bell MT"/>
                      <w:b/>
                      <w:color w:val="7458AB" w:themeColor="accent5"/>
                      <w:sz w:val="32"/>
                      <w:szCs w:val="32"/>
                    </w:rPr>
                    <w:t>s</w:t>
                  </w:r>
                </w:p>
                <w:p w:rsidR="006B01F9" w:rsidRDefault="006B01F9" w:rsidP="00EA21E8">
                  <w:pPr>
                    <w:rPr>
                      <w:rFonts w:ascii="Bell MT" w:hAnsi="Bell MT"/>
                      <w:b/>
                      <w:color w:val="7458AB" w:themeColor="accent5"/>
                      <w:sz w:val="32"/>
                      <w:szCs w:val="32"/>
                    </w:rPr>
                  </w:pPr>
                </w:p>
                <w:p w:rsidR="006B01F9" w:rsidRPr="00EA21E8" w:rsidRDefault="006B01F9" w:rsidP="00EA21E8">
                  <w:pPr>
                    <w:rPr>
                      <w:rFonts w:ascii="Bell MT" w:hAnsi="Bell MT"/>
                      <w:b/>
                      <w:color w:val="7458AB" w:themeColor="accent5"/>
                      <w:sz w:val="32"/>
                      <w:szCs w:val="32"/>
                    </w:rPr>
                  </w:pPr>
                </w:p>
                <w:p w:rsidR="00164D34" w:rsidRDefault="00164D34" w:rsidP="00EA21E8"/>
              </w:tc>
            </w:tr>
            <w:tr w:rsidR="00164D34">
              <w:trPr>
                <w:trHeight w:hRule="exact" w:val="1440"/>
              </w:trPr>
              <w:tc>
                <w:tcPr>
                  <w:tcW w:w="7200" w:type="dxa"/>
                  <w:vAlign w:val="bottom"/>
                </w:tcPr>
                <w:p w:rsidR="00164D34" w:rsidRDefault="00164D34"/>
              </w:tc>
            </w:tr>
          </w:tbl>
          <w:p w:rsidR="00164D34" w:rsidRDefault="00164D34"/>
        </w:tc>
        <w:tc>
          <w:tcPr>
            <w:tcW w:w="90" w:type="dxa"/>
          </w:tcPr>
          <w:p w:rsidR="00164D34" w:rsidRDefault="00164D34"/>
        </w:tc>
        <w:tc>
          <w:tcPr>
            <w:tcW w:w="3510" w:type="dxa"/>
          </w:tcPr>
          <w:tbl>
            <w:tblPr>
              <w:tblW w:w="3569" w:type="dxa"/>
              <w:tblLayout w:type="fixed"/>
              <w:tblCellMar>
                <w:left w:w="288" w:type="dxa"/>
                <w:right w:w="288" w:type="dxa"/>
              </w:tblCellMar>
              <w:tblLook w:val="04A0" w:firstRow="1" w:lastRow="0" w:firstColumn="1" w:lastColumn="0" w:noHBand="0" w:noVBand="1"/>
              <w:tblDescription w:val="Layout for flyer sidebar"/>
            </w:tblPr>
            <w:tblGrid>
              <w:gridCol w:w="3569"/>
            </w:tblGrid>
            <w:tr w:rsidR="00164D34" w:rsidTr="00D112C5">
              <w:trPr>
                <w:trHeight w:hRule="exact" w:val="10501"/>
              </w:trPr>
              <w:tc>
                <w:tcPr>
                  <w:tcW w:w="3569" w:type="dxa"/>
                  <w:shd w:val="clear" w:color="auto" w:fill="97C83C" w:themeFill="accent2"/>
                  <w:vAlign w:val="center"/>
                </w:tcPr>
                <w:p w:rsidR="0059097C" w:rsidRPr="00FC5335" w:rsidRDefault="00E57311" w:rsidP="0059097C">
                  <w:pPr>
                    <w:pStyle w:val="Heading2"/>
                  </w:pPr>
                  <w:r w:rsidRPr="00FC5335">
                    <w:t>We treat pa</w:t>
                  </w:r>
                  <w:r w:rsidR="00864E2C" w:rsidRPr="00FC5335">
                    <w:t>inful symptoms associated with but not limited to</w:t>
                  </w:r>
                </w:p>
                <w:p w:rsidR="0059097C" w:rsidRDefault="0059097C" w:rsidP="0059097C">
                  <w:pPr>
                    <w:pStyle w:val="Heading2"/>
                    <w:rPr>
                      <w:sz w:val="24"/>
                      <w:szCs w:val="24"/>
                    </w:rPr>
                  </w:pPr>
                </w:p>
                <w:p w:rsidR="0059097C" w:rsidRDefault="0059097C" w:rsidP="0059097C">
                  <w:pPr>
                    <w:pStyle w:val="Heading2"/>
                    <w:rPr>
                      <w:sz w:val="24"/>
                      <w:szCs w:val="24"/>
                    </w:rPr>
                  </w:pPr>
                </w:p>
                <w:p w:rsidR="00EA21E8" w:rsidRPr="006505B4" w:rsidRDefault="0059097C" w:rsidP="00FC5335">
                  <w:pPr>
                    <w:pStyle w:val="Heading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*</w:t>
                  </w:r>
                  <w:r w:rsidR="006505B4" w:rsidRPr="006505B4">
                    <w:rPr>
                      <w:sz w:val="24"/>
                      <w:szCs w:val="24"/>
                    </w:rPr>
                    <w:t xml:space="preserve"> </w:t>
                  </w:r>
                  <w:r w:rsidR="00864E2C" w:rsidRPr="006505B4">
                    <w:rPr>
                      <w:sz w:val="24"/>
                      <w:szCs w:val="24"/>
                    </w:rPr>
                    <w:t>Degenerative Disc and Joint Disease</w:t>
                  </w:r>
                </w:p>
                <w:p w:rsidR="0059097C" w:rsidRDefault="0059097C" w:rsidP="00FC5335">
                  <w:pPr>
                    <w:pStyle w:val="Heading2"/>
                    <w:rPr>
                      <w:sz w:val="24"/>
                      <w:szCs w:val="24"/>
                    </w:rPr>
                  </w:pPr>
                </w:p>
                <w:p w:rsidR="00FC5335" w:rsidRDefault="0059097C" w:rsidP="00FC5335">
                  <w:pPr>
                    <w:pStyle w:val="Heading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*Shoulder pain due </w:t>
                  </w:r>
                  <w:r w:rsidR="00FC5335">
                    <w:rPr>
                      <w:sz w:val="24"/>
                      <w:szCs w:val="24"/>
                    </w:rPr>
                    <w:t xml:space="preserve">       </w:t>
                  </w:r>
                  <w:r>
                    <w:rPr>
                      <w:sz w:val="24"/>
                      <w:szCs w:val="24"/>
                    </w:rPr>
                    <w:t xml:space="preserve">to </w:t>
                  </w:r>
                  <w:r w:rsidR="00864E2C" w:rsidRPr="006505B4">
                    <w:rPr>
                      <w:sz w:val="24"/>
                      <w:szCs w:val="24"/>
                    </w:rPr>
                    <w:t>Rotator Cuff Injury</w:t>
                  </w:r>
                </w:p>
                <w:p w:rsidR="00FC5335" w:rsidRDefault="00FC5335" w:rsidP="00FC5335">
                  <w:pPr>
                    <w:pStyle w:val="Heading2"/>
                    <w:rPr>
                      <w:sz w:val="24"/>
                      <w:szCs w:val="24"/>
                    </w:rPr>
                  </w:pPr>
                </w:p>
                <w:p w:rsidR="00FC5335" w:rsidRPr="00FC5335" w:rsidRDefault="00FC5335" w:rsidP="00FC5335">
                  <w:pPr>
                    <w:pStyle w:val="Heading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*Tennis / Golfers elbow</w:t>
                  </w:r>
                </w:p>
                <w:p w:rsidR="00FC5335" w:rsidRDefault="00FC5335" w:rsidP="00FC5335">
                  <w:pPr>
                    <w:pStyle w:val="Heading2"/>
                    <w:rPr>
                      <w:rFonts w:asciiTheme="minorHAnsi" w:eastAsiaTheme="minorEastAsia" w:hAnsiTheme="minorHAnsi" w:cstheme="minorBidi"/>
                      <w:color w:val="333333" w:themeColor="text2"/>
                      <w:sz w:val="24"/>
                      <w:szCs w:val="24"/>
                    </w:rPr>
                  </w:pPr>
                </w:p>
                <w:p w:rsidR="00164D34" w:rsidRDefault="00FC5335" w:rsidP="00FC5335">
                  <w:pPr>
                    <w:pStyle w:val="Heading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*M</w:t>
                  </w:r>
                  <w:r w:rsidR="0059097C">
                    <w:rPr>
                      <w:sz w:val="24"/>
                      <w:szCs w:val="24"/>
                    </w:rPr>
                    <w:t xml:space="preserve">VA/ Work related </w:t>
                  </w:r>
                  <w:r>
                    <w:rPr>
                      <w:sz w:val="24"/>
                      <w:szCs w:val="24"/>
                    </w:rPr>
                    <w:t xml:space="preserve">    </w:t>
                  </w:r>
                  <w:r w:rsidR="0059097C">
                    <w:rPr>
                      <w:sz w:val="24"/>
                      <w:szCs w:val="24"/>
                    </w:rPr>
                    <w:t>injury</w:t>
                  </w:r>
                </w:p>
                <w:p w:rsidR="00FC5335" w:rsidRDefault="00FC5335" w:rsidP="00FC5335">
                  <w:pPr>
                    <w:pStyle w:val="Heading2"/>
                    <w:rPr>
                      <w:rFonts w:asciiTheme="minorHAnsi" w:eastAsiaTheme="minorEastAsia" w:hAnsiTheme="minorHAnsi" w:cstheme="minorBidi"/>
                      <w:color w:val="333333" w:themeColor="text2"/>
                      <w:sz w:val="2"/>
                      <w:szCs w:val="2"/>
                    </w:rPr>
                  </w:pPr>
                </w:p>
                <w:p w:rsidR="00FC5335" w:rsidRDefault="00FC5335" w:rsidP="00FC5335">
                  <w:pPr>
                    <w:pStyle w:val="Heading2"/>
                    <w:rPr>
                      <w:sz w:val="24"/>
                      <w:szCs w:val="24"/>
                    </w:rPr>
                  </w:pPr>
                </w:p>
                <w:p w:rsidR="00164D34" w:rsidRDefault="00FC5335" w:rsidP="00FC5335">
                  <w:pPr>
                    <w:pStyle w:val="Heading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*</w:t>
                  </w:r>
                  <w:r w:rsidR="006505B4" w:rsidRPr="006505B4">
                    <w:rPr>
                      <w:sz w:val="24"/>
                      <w:szCs w:val="24"/>
                    </w:rPr>
                    <w:t>Stroke rehabilitation</w:t>
                  </w:r>
                </w:p>
                <w:p w:rsidR="00FC5335" w:rsidRDefault="00FC5335" w:rsidP="00FC5335">
                  <w:pPr>
                    <w:pStyle w:val="Heading2"/>
                    <w:rPr>
                      <w:rFonts w:asciiTheme="minorHAnsi" w:eastAsiaTheme="minorEastAsia" w:hAnsiTheme="minorHAnsi" w:cstheme="minorBidi"/>
                      <w:color w:val="333333" w:themeColor="text2"/>
                      <w:sz w:val="2"/>
                      <w:szCs w:val="2"/>
                    </w:rPr>
                  </w:pPr>
                </w:p>
                <w:p w:rsidR="00FC5335" w:rsidRDefault="00FC5335" w:rsidP="00FC5335">
                  <w:pPr>
                    <w:pStyle w:val="Heading2"/>
                    <w:rPr>
                      <w:rFonts w:asciiTheme="minorHAnsi" w:eastAsiaTheme="minorEastAsia" w:hAnsiTheme="minorHAnsi" w:cstheme="minorBidi"/>
                      <w:color w:val="333333" w:themeColor="text2"/>
                      <w:sz w:val="2"/>
                      <w:szCs w:val="2"/>
                    </w:rPr>
                  </w:pPr>
                </w:p>
                <w:p w:rsidR="00FC5335" w:rsidRDefault="00FC5335" w:rsidP="00FC5335">
                  <w:pPr>
                    <w:pStyle w:val="Heading2"/>
                    <w:rPr>
                      <w:rFonts w:asciiTheme="minorHAnsi" w:eastAsiaTheme="minorEastAsia" w:hAnsiTheme="minorHAnsi" w:cstheme="minorBidi"/>
                      <w:color w:val="333333" w:themeColor="text2"/>
                      <w:sz w:val="2"/>
                      <w:szCs w:val="2"/>
                    </w:rPr>
                  </w:pPr>
                </w:p>
                <w:p w:rsidR="00FC5335" w:rsidRDefault="00FC5335" w:rsidP="00FC5335">
                  <w:pPr>
                    <w:pStyle w:val="Heading2"/>
                    <w:rPr>
                      <w:rFonts w:asciiTheme="minorHAnsi" w:eastAsiaTheme="minorEastAsia" w:hAnsiTheme="minorHAnsi" w:cstheme="minorBidi"/>
                      <w:color w:val="333333" w:themeColor="text2"/>
                      <w:sz w:val="2"/>
                      <w:szCs w:val="2"/>
                    </w:rPr>
                  </w:pPr>
                </w:p>
                <w:p w:rsidR="00FC5335" w:rsidRDefault="00FC5335" w:rsidP="00FC5335">
                  <w:pPr>
                    <w:pStyle w:val="Heading2"/>
                    <w:rPr>
                      <w:rFonts w:asciiTheme="minorHAnsi" w:eastAsiaTheme="minorEastAsia" w:hAnsiTheme="minorHAnsi" w:cstheme="minorBidi"/>
                      <w:color w:val="333333" w:themeColor="text2"/>
                      <w:sz w:val="2"/>
                      <w:szCs w:val="2"/>
                    </w:rPr>
                  </w:pPr>
                </w:p>
                <w:p w:rsidR="00FC5335" w:rsidRDefault="00FC5335" w:rsidP="00FC5335">
                  <w:pPr>
                    <w:pStyle w:val="Heading2"/>
                    <w:rPr>
                      <w:rFonts w:asciiTheme="minorHAnsi" w:eastAsiaTheme="minorEastAsia" w:hAnsiTheme="minorHAnsi" w:cstheme="minorBidi"/>
                      <w:color w:val="333333" w:themeColor="text2"/>
                      <w:sz w:val="2"/>
                      <w:szCs w:val="2"/>
                    </w:rPr>
                  </w:pPr>
                </w:p>
                <w:p w:rsidR="00FC5335" w:rsidRDefault="00FC5335" w:rsidP="00FC5335">
                  <w:pPr>
                    <w:pStyle w:val="Heading2"/>
                    <w:rPr>
                      <w:rFonts w:asciiTheme="minorHAnsi" w:eastAsiaTheme="minorEastAsia" w:hAnsiTheme="minorHAnsi" w:cstheme="minorBidi"/>
                      <w:color w:val="333333" w:themeColor="text2"/>
                      <w:sz w:val="2"/>
                      <w:szCs w:val="2"/>
                    </w:rPr>
                  </w:pPr>
                </w:p>
                <w:p w:rsidR="00FC5335" w:rsidRDefault="00FC5335" w:rsidP="00FC5335">
                  <w:pPr>
                    <w:pStyle w:val="Heading2"/>
                    <w:rPr>
                      <w:rFonts w:asciiTheme="minorHAnsi" w:eastAsiaTheme="minorEastAsia" w:hAnsiTheme="minorHAnsi" w:cstheme="minorBidi"/>
                      <w:color w:val="333333" w:themeColor="text2"/>
                      <w:sz w:val="2"/>
                      <w:szCs w:val="2"/>
                    </w:rPr>
                  </w:pPr>
                </w:p>
                <w:p w:rsidR="00FC5335" w:rsidRDefault="00FC5335" w:rsidP="00FC5335">
                  <w:pPr>
                    <w:pStyle w:val="Heading2"/>
                    <w:rPr>
                      <w:rFonts w:asciiTheme="minorHAnsi" w:eastAsiaTheme="minorEastAsia" w:hAnsiTheme="minorHAnsi" w:cstheme="minorBidi"/>
                      <w:color w:val="333333" w:themeColor="text2"/>
                      <w:sz w:val="2"/>
                      <w:szCs w:val="2"/>
                    </w:rPr>
                  </w:pPr>
                </w:p>
                <w:p w:rsidR="00FC5335" w:rsidRDefault="00FC5335" w:rsidP="00FC5335">
                  <w:pPr>
                    <w:pStyle w:val="Heading2"/>
                    <w:rPr>
                      <w:rFonts w:asciiTheme="minorHAnsi" w:eastAsiaTheme="minorEastAsia" w:hAnsiTheme="minorHAnsi" w:cstheme="minorBidi"/>
                      <w:color w:val="333333" w:themeColor="text2"/>
                      <w:sz w:val="2"/>
                      <w:szCs w:val="2"/>
                    </w:rPr>
                  </w:pPr>
                </w:p>
                <w:p w:rsidR="00FC5335" w:rsidRDefault="00FC5335" w:rsidP="00FC5335">
                  <w:pPr>
                    <w:pStyle w:val="Heading2"/>
                    <w:rPr>
                      <w:rFonts w:asciiTheme="minorHAnsi" w:eastAsiaTheme="minorEastAsia" w:hAnsiTheme="minorHAnsi" w:cstheme="minorBidi"/>
                      <w:color w:val="333333" w:themeColor="text2"/>
                      <w:sz w:val="2"/>
                      <w:szCs w:val="2"/>
                    </w:rPr>
                  </w:pPr>
                </w:p>
                <w:p w:rsidR="00FC5335" w:rsidRDefault="00FC5335" w:rsidP="00FC5335">
                  <w:pPr>
                    <w:pStyle w:val="Heading2"/>
                    <w:rPr>
                      <w:rFonts w:asciiTheme="minorHAnsi" w:eastAsiaTheme="minorEastAsia" w:hAnsiTheme="minorHAnsi" w:cstheme="minorBidi"/>
                      <w:color w:val="333333" w:themeColor="text2"/>
                      <w:sz w:val="2"/>
                      <w:szCs w:val="2"/>
                    </w:rPr>
                  </w:pPr>
                </w:p>
                <w:p w:rsidR="00FC5335" w:rsidRDefault="00FC5335" w:rsidP="00FC5335">
                  <w:pPr>
                    <w:pStyle w:val="Heading2"/>
                    <w:rPr>
                      <w:rFonts w:asciiTheme="minorHAnsi" w:eastAsiaTheme="minorEastAsia" w:hAnsiTheme="minorHAnsi" w:cstheme="minorBidi"/>
                      <w:color w:val="333333" w:themeColor="text2"/>
                      <w:sz w:val="2"/>
                      <w:szCs w:val="2"/>
                    </w:rPr>
                  </w:pPr>
                </w:p>
                <w:p w:rsidR="00164D34" w:rsidRPr="006505B4" w:rsidRDefault="00FC5335" w:rsidP="00FC5335">
                  <w:pPr>
                    <w:pStyle w:val="Heading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*</w:t>
                  </w:r>
                  <w:r w:rsidR="00EA21E8" w:rsidRPr="006505B4">
                    <w:rPr>
                      <w:sz w:val="24"/>
                      <w:szCs w:val="24"/>
                    </w:rPr>
                    <w:t>Sports Injury Prevention &amp; Rehabilitation</w:t>
                  </w:r>
                </w:p>
              </w:tc>
            </w:tr>
            <w:tr w:rsidR="00164D34" w:rsidTr="00D112C5">
              <w:trPr>
                <w:trHeight w:hRule="exact" w:val="139"/>
              </w:trPr>
              <w:tc>
                <w:tcPr>
                  <w:tcW w:w="3569" w:type="dxa"/>
                </w:tcPr>
                <w:p w:rsidR="00164D34" w:rsidRPr="006505B4" w:rsidRDefault="00164D34"/>
              </w:tc>
            </w:tr>
            <w:tr w:rsidR="002D6EC4" w:rsidTr="00D112C5">
              <w:trPr>
                <w:trHeight w:hRule="exact" w:val="139"/>
              </w:trPr>
              <w:tc>
                <w:tcPr>
                  <w:tcW w:w="3569" w:type="dxa"/>
                </w:tcPr>
                <w:p w:rsidR="002D6EC4" w:rsidRPr="006505B4" w:rsidRDefault="002D6EC4"/>
              </w:tc>
            </w:tr>
            <w:tr w:rsidR="002D6EC4" w:rsidTr="00D112C5">
              <w:trPr>
                <w:trHeight w:hRule="exact" w:val="139"/>
              </w:trPr>
              <w:tc>
                <w:tcPr>
                  <w:tcW w:w="3569" w:type="dxa"/>
                </w:tcPr>
                <w:p w:rsidR="002D6EC4" w:rsidRDefault="002D6EC4"/>
              </w:tc>
            </w:tr>
            <w:tr w:rsidR="00164D34" w:rsidRPr="00D112C5" w:rsidTr="00D112C5">
              <w:trPr>
                <w:trHeight w:hRule="exact" w:val="3359"/>
              </w:trPr>
              <w:tc>
                <w:tcPr>
                  <w:tcW w:w="3569" w:type="dxa"/>
                  <w:shd w:val="clear" w:color="auto" w:fill="E03177" w:themeFill="accent1"/>
                  <w:vAlign w:val="center"/>
                </w:tcPr>
                <w:p w:rsidR="002D6EC4" w:rsidRPr="00D112C5" w:rsidRDefault="006B01F9" w:rsidP="006B01F9">
                  <w:pPr>
                    <w:pStyle w:val="Subtitle"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lang w:eastAsia="en-US"/>
                    </w:rPr>
                    <w:drawing>
                      <wp:inline distT="0" distB="0" distL="0" distR="0" wp14:anchorId="1AB9DF9C" wp14:editId="67C41D24">
                        <wp:extent cx="2018030" cy="1880152"/>
                        <wp:effectExtent l="0" t="0" r="1270" b="635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logo.jpg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57824" cy="2010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64D34" w:rsidRDefault="00164D34"/>
        </w:tc>
      </w:tr>
    </w:tbl>
    <w:p w:rsidR="00164D34" w:rsidRDefault="00164D34">
      <w:pPr>
        <w:pStyle w:val="NoSpacing"/>
      </w:pPr>
    </w:p>
    <w:sectPr w:rsidR="00164D34">
      <w:pgSz w:w="12240" w:h="15840"/>
      <w:pgMar w:top="720" w:right="72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6324B5"/>
    <w:multiLevelType w:val="hybridMultilevel"/>
    <w:tmpl w:val="D0AA8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004583"/>
    <w:multiLevelType w:val="hybridMultilevel"/>
    <w:tmpl w:val="86468E9E"/>
    <w:lvl w:ilvl="0" w:tplc="B27E1AE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color w:val="333333" w:themeColor="tex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1E8"/>
    <w:rsid w:val="00164D34"/>
    <w:rsid w:val="002D6EC4"/>
    <w:rsid w:val="003F0220"/>
    <w:rsid w:val="0059097C"/>
    <w:rsid w:val="006505B4"/>
    <w:rsid w:val="006B01F9"/>
    <w:rsid w:val="00864E2C"/>
    <w:rsid w:val="008F7EB8"/>
    <w:rsid w:val="00D112C5"/>
    <w:rsid w:val="00E57311"/>
    <w:rsid w:val="00EA21E8"/>
    <w:rsid w:val="00FC5335"/>
    <w:rsid w:val="00FE6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0A3CE4-60B8-49B3-820D-81E9CFFB2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333333" w:themeColor="text2"/>
        <w:sz w:val="24"/>
        <w:szCs w:val="24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Line"/>
    <w:link w:val="Heading2Char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styleId="Heading4">
    <w:name w:val="heading 4"/>
    <w:basedOn w:val="Normal"/>
    <w:next w:val="Normal"/>
    <w:link w:val="Heading4Char"/>
    <w:uiPriority w:val="9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03177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Title"/>
    <w:link w:val="SubtitleChar"/>
    <w:uiPriority w:val="2"/>
    <w:qFormat/>
    <w:pPr>
      <w:numPr>
        <w:ilvl w:val="1"/>
      </w:numPr>
      <w:spacing w:before="480"/>
    </w:pPr>
    <w:rPr>
      <w:color w:val="E03177" w:themeColor="accent1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ajorEastAsia" w:hAnsiTheme="majorHAnsi" w:cstheme="majorBidi"/>
      <w:caps/>
      <w:color w:val="E03177" w:themeColor="accent1"/>
      <w:kern w:val="28"/>
      <w:sz w:val="80"/>
      <w:szCs w:val="80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3"/>
    <w:rPr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uiPriority w:val="19"/>
    <w:qFormat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3"/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customStyle="1" w:styleId="Line">
    <w:name w:val="Line"/>
    <w:basedOn w:val="Normal"/>
    <w:next w:val="Heading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caps/>
      <w:color w:val="FFFFFF" w:themeColor="background1"/>
    </w:rPr>
  </w:style>
  <w:style w:type="paragraph" w:customStyle="1" w:styleId="ContactInfo">
    <w:name w:val="Contact Info"/>
    <w:basedOn w:val="Normal"/>
    <w:uiPriority w:val="5"/>
    <w:qFormat/>
    <w:pPr>
      <w:spacing w:after="280" w:line="240" w:lineRule="auto"/>
      <w:jc w:val="center"/>
    </w:pPr>
    <w:rPr>
      <w:color w:val="FFFFFF" w:themeColor="background1"/>
    </w:rPr>
  </w:style>
  <w:style w:type="paragraph" w:styleId="Date">
    <w:name w:val="Date"/>
    <w:basedOn w:val="Normal"/>
    <w:link w:val="DateChar"/>
    <w:uiPriority w:val="5"/>
    <w:unhideWhenUsed/>
    <w:qFormat/>
    <w:pPr>
      <w:spacing w:after="0"/>
      <w:jc w:val="center"/>
    </w:pPr>
    <w:rPr>
      <w:color w:val="FFFFFF" w:themeColor="background1"/>
    </w:rPr>
  </w:style>
  <w:style w:type="character" w:customStyle="1" w:styleId="DateChar">
    <w:name w:val="Date Char"/>
    <w:basedOn w:val="DefaultParagraphFont"/>
    <w:link w:val="Date"/>
    <w:uiPriority w:val="5"/>
    <w:rPr>
      <w:color w:val="FFFFFF" w:themeColor="background1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9"/>
    <w:semiHidden/>
    <w:rPr>
      <w:rFonts w:asciiTheme="majorHAnsi" w:eastAsiaTheme="majorEastAsia" w:hAnsiTheme="majorHAnsi" w:cstheme="majorBidi"/>
      <w:color w:val="E03177" w:themeColor="accent1"/>
    </w:rPr>
  </w:style>
  <w:style w:type="paragraph" w:styleId="ListParagraph">
    <w:name w:val="List Paragraph"/>
    <w:basedOn w:val="Normal"/>
    <w:uiPriority w:val="34"/>
    <w:qFormat/>
    <w:rsid w:val="00EA21E8"/>
    <w:pPr>
      <w:spacing w:after="200" w:line="276" w:lineRule="auto"/>
      <w:ind w:left="720"/>
      <w:contextualSpacing/>
    </w:pPr>
    <w:rPr>
      <w:rFonts w:eastAsiaTheme="minorHAnsi"/>
      <w:color w:val="auto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2D6EC4"/>
    <w:rPr>
      <w:color w:val="24A5CD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hyperlink" Target="mailto:Saziamoriom14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Event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3B230AD199E4BB2A42F3B31433436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14BF60-FC72-45C2-92F8-7970885520CD}"/>
      </w:docPartPr>
      <w:docPartBody>
        <w:p w:rsidR="00972A7E" w:rsidRDefault="006853F9" w:rsidP="006853F9">
          <w:pPr>
            <w:pStyle w:val="03B230AD199E4BB2A42F3B314334363D"/>
          </w:pPr>
          <w:r>
            <w:t>[Street Address]</w:t>
          </w:r>
          <w:r>
            <w:br/>
            <w:t>[City, ST  ZIP Code]</w:t>
          </w:r>
          <w:r>
            <w:br/>
            <w:t>[Telephone]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F9"/>
    <w:rsid w:val="004A4C0A"/>
    <w:rsid w:val="006853F9"/>
    <w:rsid w:val="00832CDA"/>
    <w:rsid w:val="00972A7E"/>
    <w:rsid w:val="00C2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EBDDFC93DA45D7B87E0E0CC1819940">
    <w:name w:val="D0EBDDFC93DA45D7B87E0E0CC1819940"/>
  </w:style>
  <w:style w:type="paragraph" w:customStyle="1" w:styleId="D469E764DE3541DC8ACAB6D3B0C4A777">
    <w:name w:val="D469E764DE3541DC8ACAB6D3B0C4A777"/>
  </w:style>
  <w:style w:type="paragraph" w:customStyle="1" w:styleId="90B75CB3AB914DE9A749F47F61C5AEAF">
    <w:name w:val="90B75CB3AB914DE9A749F47F61C5AEAF"/>
  </w:style>
  <w:style w:type="paragraph" w:customStyle="1" w:styleId="C0736D8A37C44869833E6C18CCF46C66">
    <w:name w:val="C0736D8A37C44869833E6C18CCF46C66"/>
  </w:style>
  <w:style w:type="paragraph" w:customStyle="1" w:styleId="B7F4ACF74FA14732950E81180255F4F7">
    <w:name w:val="B7F4ACF74FA14732950E81180255F4F7"/>
  </w:style>
  <w:style w:type="paragraph" w:customStyle="1" w:styleId="056B677F4EA74FC1AE527318F4BCFD76">
    <w:name w:val="056B677F4EA74FC1AE527318F4BCFD76"/>
  </w:style>
  <w:style w:type="paragraph" w:customStyle="1" w:styleId="0911177655864F3588ED239DD201C5FA">
    <w:name w:val="0911177655864F3588ED239DD201C5FA"/>
  </w:style>
  <w:style w:type="paragraph" w:customStyle="1" w:styleId="FB6430C47DBC4AE89C151E7849D63436">
    <w:name w:val="FB6430C47DBC4AE89C151E7849D63436"/>
  </w:style>
  <w:style w:type="paragraph" w:customStyle="1" w:styleId="3EC1831C5ABC4226AEDE3F085F5B745B">
    <w:name w:val="3EC1831C5ABC4226AEDE3F085F5B745B"/>
  </w:style>
  <w:style w:type="paragraph" w:customStyle="1" w:styleId="2C87F0A14172423198A853707822A89C">
    <w:name w:val="2C87F0A14172423198A853707822A89C"/>
  </w:style>
  <w:style w:type="paragraph" w:customStyle="1" w:styleId="42D758C4F35C47F39B3D3595C521A04A">
    <w:name w:val="42D758C4F35C47F39B3D3595C521A04A"/>
  </w:style>
  <w:style w:type="paragraph" w:customStyle="1" w:styleId="1D352267737647E8BFAF1F08FEAD441E">
    <w:name w:val="1D352267737647E8BFAF1F08FEAD441E"/>
  </w:style>
  <w:style w:type="paragraph" w:customStyle="1" w:styleId="7B0645AFB1DB49B0B869AEA0B7A79265">
    <w:name w:val="7B0645AFB1DB49B0B869AEA0B7A79265"/>
  </w:style>
  <w:style w:type="paragraph" w:customStyle="1" w:styleId="DC28C2B9CFA04C91B78008C9DC9D8965">
    <w:name w:val="DC28C2B9CFA04C91B78008C9DC9D8965"/>
    <w:rsid w:val="006853F9"/>
  </w:style>
  <w:style w:type="paragraph" w:customStyle="1" w:styleId="03B230AD199E4BB2A42F3B314334363D">
    <w:name w:val="03B230AD199E4BB2A42F3B314334363D"/>
    <w:rsid w:val="006853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ummer Business">
      <a:dk1>
        <a:sysClr val="windowText" lastClr="000000"/>
      </a:dk1>
      <a:lt1>
        <a:sysClr val="window" lastClr="FFFFFF"/>
      </a:lt1>
      <a:dk2>
        <a:srgbClr val="333333"/>
      </a:dk2>
      <a:lt2>
        <a:srgbClr val="E6E6E6"/>
      </a:lt2>
      <a:accent1>
        <a:srgbClr val="E03177"/>
      </a:accent1>
      <a:accent2>
        <a:srgbClr val="97C83C"/>
      </a:accent2>
      <a:accent3>
        <a:srgbClr val="EEAE1F"/>
      </a:accent3>
      <a:accent4>
        <a:srgbClr val="EC6814"/>
      </a:accent4>
      <a:accent5>
        <a:srgbClr val="7458AB"/>
      </a:accent5>
      <a:accent6>
        <a:srgbClr val="24A5CD"/>
      </a:accent6>
      <a:hlink>
        <a:srgbClr val="24A5CD"/>
      </a:hlink>
      <a:folHlink>
        <a:srgbClr val="7458AB"/>
      </a:folHlink>
    </a:clrScheme>
    <a:fontScheme name="Summer Business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424E78C-8A49-4037-80E8-15290F9155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Event flyer</Template>
  <TotalTime>51</TotalTime>
  <Pages>1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Sazia</dc:creator>
  <cp:keywords/>
  <dc:description/>
  <cp:lastModifiedBy>Sazia</cp:lastModifiedBy>
  <cp:revision>10</cp:revision>
  <cp:lastPrinted>2012-12-25T21:02:00Z</cp:lastPrinted>
  <dcterms:created xsi:type="dcterms:W3CDTF">2015-07-03T20:29:00Z</dcterms:created>
  <dcterms:modified xsi:type="dcterms:W3CDTF">2015-07-03T21:23:00Z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TC039885629991</vt:lpwstr>
  </property>
</Properties>
</file>